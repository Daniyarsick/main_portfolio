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Новая модель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Новая модель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c753fb858f8340e497658c5f3edef452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5612130" cy="431692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16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Veronika Kozodoeva</w:t>
      </w:r>
    </w:p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19.05.2025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4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emf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4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 Kozodoeva</dc:creator>
  <cp:lastModifiedBy>Veronika Kozodoeva</cp:lastModifiedBy>
  <cp:revision>1</cp:revision>
  <dcterms:created xsi:type="dcterms:W3CDTF">2018-07-11T18:32:00Z</dcterms:created>
  <dcterms:modified xsi:type="dcterms:W3CDTF">2018-07-11T18:33:00Z</dcterms:modified>
</cp:coreProperties>
</file>